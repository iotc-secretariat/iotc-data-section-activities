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88C4" w14:textId="77777777" w:rsidR="007A2B9A" w:rsidRDefault="00D232B6" w:rsidP="007A2B9A">
      <w:pPr>
        <w:pStyle w:val="Title"/>
        <w:rPr>
          <w:sz w:val="32"/>
          <w:szCs w:val="32"/>
        </w:rPr>
      </w:pPr>
      <w:r>
        <w:rPr>
          <w:sz w:val="32"/>
          <w:szCs w:val="32"/>
        </w:rPr>
        <w:t>Document title</w:t>
      </w:r>
    </w:p>
    <w:p w14:paraId="6A98A995" w14:textId="77777777" w:rsidR="007A2B9A" w:rsidRPr="007A2B9A" w:rsidRDefault="007A2B9A" w:rsidP="007A2B9A">
      <w:pPr>
        <w:pStyle w:val="Authorandrevision"/>
      </w:pPr>
      <w:r w:rsidRPr="007A2B9A">
        <w:t xml:space="preserve">Prepared by: </w:t>
      </w:r>
      <w:r>
        <w:t xml:space="preserve">&lt; author </w:t>
      </w:r>
      <w:r w:rsidRPr="007A2B9A">
        <w:t xml:space="preserve">&gt;, </w:t>
      </w:r>
      <w:r w:rsidR="00AB3CC8">
        <w:t xml:space="preserve">Last updated: </w:t>
      </w:r>
      <w:r w:rsidRPr="007A2B9A">
        <w:t>&lt;</w:t>
      </w:r>
      <w:r>
        <w:t xml:space="preserve"> Date of last update </w:t>
      </w:r>
      <w:r w:rsidRPr="007A2B9A">
        <w:t>&gt;</w:t>
      </w:r>
    </w:p>
    <w:p w14:paraId="7DAEA5EC" w14:textId="77777777" w:rsidR="007A2B9A" w:rsidRDefault="007A2B9A" w:rsidP="007A2B9A">
      <w:pPr>
        <w:pStyle w:val="Heading1"/>
      </w:pPr>
      <w:bookmarkStart w:id="0" w:name="_Toc56156273"/>
      <w:r>
        <w:t>Heading 1</w:t>
      </w:r>
      <w:bookmarkEnd w:id="0"/>
    </w:p>
    <w:p w14:paraId="3020450C" w14:textId="77777777" w:rsidR="007A2B9A" w:rsidRDefault="007A2B9A" w:rsidP="007A2B9A">
      <w:r>
        <w:t xml:space="preserve">Lorem ipsum </w:t>
      </w:r>
      <w:proofErr w:type="gramStart"/>
      <w:r>
        <w:t>sit</w:t>
      </w:r>
      <w:proofErr w:type="gramEnd"/>
      <w:r>
        <w:t xml:space="preserve">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amet</w:t>
      </w:r>
      <w:proofErr w:type="spellEnd"/>
    </w:p>
    <w:p w14:paraId="6105B001" w14:textId="77777777" w:rsidR="007A2B9A" w:rsidRDefault="007A2B9A" w:rsidP="007A2B9A">
      <w:pPr>
        <w:pStyle w:val="ListParagraph"/>
        <w:numPr>
          <w:ilvl w:val="0"/>
          <w:numId w:val="1"/>
        </w:numPr>
      </w:pPr>
      <w:r>
        <w:t>Lorem</w:t>
      </w:r>
    </w:p>
    <w:p w14:paraId="323DFD9E" w14:textId="77777777" w:rsidR="007A2B9A" w:rsidRDefault="007A2B9A" w:rsidP="007A2B9A">
      <w:pPr>
        <w:pStyle w:val="ListParagraph"/>
        <w:numPr>
          <w:ilvl w:val="0"/>
          <w:numId w:val="1"/>
        </w:numPr>
      </w:pPr>
      <w:r>
        <w:t>Ipsum</w:t>
      </w:r>
    </w:p>
    <w:p w14:paraId="0F37556B" w14:textId="77777777" w:rsidR="00400C07" w:rsidRDefault="007A2B9A" w:rsidP="00DF645A">
      <w:pPr>
        <w:pStyle w:val="ListParagraph"/>
        <w:numPr>
          <w:ilvl w:val="0"/>
          <w:numId w:val="1"/>
        </w:numPr>
      </w:pPr>
      <w:r>
        <w:t>Sit</w:t>
      </w:r>
    </w:p>
    <w:p w14:paraId="58D49421" w14:textId="77777777" w:rsidR="007A2B9A" w:rsidRDefault="007A2B9A" w:rsidP="00DF645A">
      <w:pPr>
        <w:pStyle w:val="ListParagraph"/>
        <w:numPr>
          <w:ilvl w:val="0"/>
          <w:numId w:val="1"/>
        </w:numPr>
      </w:pPr>
      <w:proofErr w:type="spellStart"/>
      <w:r>
        <w:t>Dolor</w:t>
      </w:r>
      <w:proofErr w:type="spellEnd"/>
    </w:p>
    <w:p w14:paraId="6E43A0E9" w14:textId="77777777" w:rsidR="007A2B9A" w:rsidRDefault="007A2B9A" w:rsidP="007A2B9A">
      <w:pPr>
        <w:pStyle w:val="ListParagraph"/>
        <w:numPr>
          <w:ilvl w:val="0"/>
          <w:numId w:val="1"/>
        </w:numPr>
      </w:pPr>
      <w:r>
        <w:t>Amet</w:t>
      </w:r>
    </w:p>
    <w:p w14:paraId="3380EC34" w14:textId="77777777" w:rsidR="007A2B9A" w:rsidRDefault="007A2B9A" w:rsidP="007A2B9A">
      <w:pPr>
        <w:pStyle w:val="Heading2"/>
      </w:pPr>
      <w:bookmarkStart w:id="1" w:name="_Toc56156274"/>
      <w:r>
        <w:t>Heading 2</w:t>
      </w:r>
      <w:bookmarkEnd w:id="1"/>
    </w:p>
    <w:p w14:paraId="3195D8B7" w14:textId="44513433" w:rsidR="00806D49" w:rsidRDefault="007A2B9A" w:rsidP="00770597">
      <w:pPr>
        <w:jc w:val="left"/>
      </w:pPr>
      <w:hyperlink r:id="rId8" w:history="1">
        <w:r w:rsidRPr="00DF645A">
          <w:rPr>
            <w:rStyle w:val="Hyperlink"/>
          </w:rPr>
          <w:t xml:space="preserve">Lorem ipsum </w:t>
        </w:r>
        <w:proofErr w:type="gramStart"/>
        <w:r w:rsidRPr="00DF645A">
          <w:rPr>
            <w:rStyle w:val="Hyperlink"/>
          </w:rPr>
          <w:t>sit</w:t>
        </w:r>
        <w:proofErr w:type="gramEnd"/>
        <w:r w:rsidRPr="00DF645A">
          <w:rPr>
            <w:rStyle w:val="Hyperlink"/>
          </w:rPr>
          <w:t xml:space="preserve"> </w:t>
        </w:r>
        <w:proofErr w:type="spellStart"/>
        <w:r w:rsidRPr="00DF645A">
          <w:rPr>
            <w:rStyle w:val="Hyperlink"/>
          </w:rPr>
          <w:t>dolor</w:t>
        </w:r>
        <w:proofErr w:type="spellEnd"/>
        <w:r w:rsidRPr="00DF645A">
          <w:rPr>
            <w:rStyle w:val="Hyperlink"/>
          </w:rPr>
          <w:t xml:space="preserve"> </w:t>
        </w:r>
        <w:proofErr w:type="spellStart"/>
        <w:r w:rsidRPr="00DF645A">
          <w:rPr>
            <w:rStyle w:val="Hyperlink"/>
          </w:rPr>
          <w:t>amet</w:t>
        </w:r>
        <w:proofErr w:type="spellEnd"/>
      </w:hyperlink>
      <w:r w:rsidR="00DF645A">
        <w:rPr>
          <w:noProof/>
        </w:rPr>
        <w:drawing>
          <wp:inline distT="0" distB="0" distL="0" distR="0" wp14:anchorId="1A8793BD" wp14:editId="526919C0">
            <wp:extent cx="6659880" cy="2444496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44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AAD6" w14:textId="5E6FBFEA" w:rsidR="00DF645A" w:rsidRPr="00DF1CE3" w:rsidRDefault="00806D49" w:rsidP="00DF1CE3">
      <w:pPr>
        <w:pStyle w:val="ImageCaption"/>
      </w:pPr>
      <w:bookmarkStart w:id="2" w:name="_Ref56152458"/>
      <w:bookmarkStart w:id="3" w:name="_Toc56156170"/>
      <w:bookmarkStart w:id="4" w:name="_Toc56156213"/>
      <w:r w:rsidRPr="00DF1CE3">
        <w:rPr>
          <w:rStyle w:val="Captionlabel"/>
          <w:b w:val="0"/>
        </w:rPr>
        <w:t xml:space="preserve">Figure </w:t>
      </w:r>
      <w:r w:rsidRPr="00DF1CE3">
        <w:rPr>
          <w:rStyle w:val="Captionlabel"/>
          <w:b w:val="0"/>
        </w:rPr>
        <w:fldChar w:fldCharType="begin"/>
      </w:r>
      <w:r w:rsidRPr="00DF1CE3">
        <w:rPr>
          <w:rStyle w:val="Captionlabel"/>
          <w:b w:val="0"/>
        </w:rPr>
        <w:instrText xml:space="preserve"> SEQ Figure \* ARABIC </w:instrText>
      </w:r>
      <w:r w:rsidRPr="00DF1CE3">
        <w:rPr>
          <w:rStyle w:val="Captionlabel"/>
          <w:b w:val="0"/>
        </w:rPr>
        <w:fldChar w:fldCharType="separate"/>
      </w:r>
      <w:r w:rsidR="00C662B6" w:rsidRPr="00DF1CE3">
        <w:rPr>
          <w:rStyle w:val="Captionlabel"/>
          <w:b w:val="0"/>
        </w:rPr>
        <w:t>1</w:t>
      </w:r>
      <w:r w:rsidRPr="00DF1CE3">
        <w:rPr>
          <w:rStyle w:val="Captionlabel"/>
          <w:b w:val="0"/>
        </w:rPr>
        <w:fldChar w:fldCharType="end"/>
      </w:r>
      <w:bookmarkEnd w:id="2"/>
      <w:r w:rsidRPr="00DF1CE3">
        <w:t xml:space="preserve"> </w:t>
      </w:r>
      <w:bookmarkStart w:id="5" w:name="_Ref56152464"/>
      <w:r w:rsidRPr="00DF1CE3">
        <w:rPr>
          <w:rStyle w:val="Captiontext"/>
          <w:bCs w:val="0"/>
        </w:rPr>
        <w:t>A nice example of blue marlin</w:t>
      </w:r>
      <w:bookmarkEnd w:id="3"/>
      <w:bookmarkEnd w:id="4"/>
      <w:bookmarkEnd w:id="5"/>
    </w:p>
    <w:p w14:paraId="2751C316" w14:textId="190FC38E" w:rsidR="00806D49" w:rsidRDefault="00806D49" w:rsidP="005A5644">
      <w:r>
        <w:t xml:space="preserve">This is a reference to </w:t>
      </w:r>
      <w:r>
        <w:fldChar w:fldCharType="begin"/>
      </w:r>
      <w:r>
        <w:instrText xml:space="preserve"> REF _Ref56152458 \h </w:instrText>
      </w:r>
      <w:r w:rsidR="005A5644">
        <w:instrText xml:space="preserve"> \* MERGEFORMAT </w:instrText>
      </w:r>
      <w:r>
        <w:fldChar w:fldCharType="separate"/>
      </w:r>
      <w:r w:rsidR="000F5ED0" w:rsidRPr="000F5ED0">
        <w:t>Figure 1</w:t>
      </w:r>
      <w:r>
        <w:fldChar w:fldCharType="end"/>
      </w:r>
      <w:r>
        <w:t xml:space="preserve">, for what </w:t>
      </w:r>
      <w:r w:rsidR="00321DAE">
        <w:t xml:space="preserve">it </w:t>
      </w:r>
      <w:r>
        <w:t>matters.</w:t>
      </w:r>
    </w:p>
    <w:p w14:paraId="5C75D749" w14:textId="77777777" w:rsidR="00C662B6" w:rsidRDefault="00C662B6" w:rsidP="00C662B6">
      <w:pPr>
        <w:keepNext/>
      </w:pPr>
      <w:r>
        <w:rPr>
          <w:b/>
          <w:noProof/>
        </w:rPr>
        <w:drawing>
          <wp:inline distT="0" distB="0" distL="0" distR="0" wp14:anchorId="38225C70" wp14:editId="6846CD5E">
            <wp:extent cx="1494430" cy="1494430"/>
            <wp:effectExtent l="0" t="0" r="0" b="0"/>
            <wp:docPr id="3" name="Picture 3" descr="A silver fish with a white backgroun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ilver fish with a white background&#10;&#10;Description automatically generated with low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9060" cy="14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E04D" w14:textId="131C6847" w:rsidR="00C662B6" w:rsidRPr="00C662B6" w:rsidRDefault="00C662B6" w:rsidP="00C662B6">
      <w:pPr>
        <w:pStyle w:val="Caption"/>
        <w:rPr>
          <w:rStyle w:val="Captionlabel"/>
        </w:rPr>
      </w:pPr>
      <w:r w:rsidRPr="00C662B6"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Pr="00C662B6">
        <w:rPr>
          <w:noProof/>
        </w:rPr>
        <w:t>2</w:t>
      </w:r>
      <w:r>
        <w:rPr>
          <w:noProof/>
        </w:rPr>
        <w:fldChar w:fldCharType="end"/>
      </w:r>
      <w:r w:rsidRPr="00C662B6">
        <w:t xml:space="preserve"> </w:t>
      </w:r>
      <w:proofErr w:type="spellStart"/>
      <w:r w:rsidRPr="00C662B6">
        <w:rPr>
          <w:color w:val="FF0000"/>
        </w:rPr>
        <w:t>Foobar</w:t>
      </w:r>
      <w:proofErr w:type="spellEnd"/>
    </w:p>
    <w:p w14:paraId="06B5F9B0" w14:textId="77777777" w:rsidR="00806D49" w:rsidRDefault="00806D49" w:rsidP="00806D49">
      <w:pPr>
        <w:keepNext/>
      </w:pPr>
      <w:r>
        <w:rPr>
          <w:noProof/>
        </w:rPr>
        <w:lastRenderedPageBreak/>
        <w:drawing>
          <wp:inline distT="0" distB="0" distL="0" distR="0" wp14:anchorId="2D20B7FC" wp14:editId="5B3F1696">
            <wp:extent cx="6333744" cy="2895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744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8E7C" w14:textId="63E32885" w:rsidR="00806D49" w:rsidRDefault="00806D49" w:rsidP="00A11D02">
      <w:pPr>
        <w:pStyle w:val="ImageCaption"/>
        <w:rPr>
          <w:b/>
          <w:bCs/>
        </w:rPr>
      </w:pPr>
      <w:bookmarkStart w:id="6" w:name="_Toc56156171"/>
      <w:bookmarkStart w:id="7" w:name="_Toc56156214"/>
      <w:r w:rsidRPr="00905817">
        <w:rPr>
          <w:rStyle w:val="Captionlabel"/>
          <w:bCs/>
        </w:rPr>
        <w:t xml:space="preserve">Figure </w:t>
      </w:r>
      <w:r w:rsidRPr="00905817">
        <w:rPr>
          <w:rStyle w:val="Captionlabel"/>
          <w:b w:val="0"/>
          <w:bCs/>
        </w:rPr>
        <w:fldChar w:fldCharType="begin"/>
      </w:r>
      <w:r w:rsidRPr="00905817">
        <w:rPr>
          <w:rStyle w:val="Captionlabel"/>
          <w:bCs/>
        </w:rPr>
        <w:instrText xml:space="preserve"> SEQ Figure \* ARABIC </w:instrText>
      </w:r>
      <w:r w:rsidRPr="00905817">
        <w:rPr>
          <w:rStyle w:val="Captionlabel"/>
          <w:b w:val="0"/>
          <w:bCs/>
        </w:rPr>
        <w:fldChar w:fldCharType="separate"/>
      </w:r>
      <w:r w:rsidR="00C662B6">
        <w:rPr>
          <w:rStyle w:val="Captionlabel"/>
          <w:b w:val="0"/>
          <w:bCs/>
          <w:noProof/>
        </w:rPr>
        <w:t>3</w:t>
      </w:r>
      <w:r w:rsidRPr="00905817">
        <w:rPr>
          <w:rStyle w:val="Captionlabel"/>
          <w:b w:val="0"/>
          <w:bCs/>
        </w:rPr>
        <w:fldChar w:fldCharType="end"/>
      </w:r>
      <w:r>
        <w:t xml:space="preserve"> </w:t>
      </w:r>
      <w:r w:rsidR="001D59E6" w:rsidRPr="00321DAE">
        <w:rPr>
          <w:rStyle w:val="Captiontext"/>
          <w:bCs w:val="0"/>
        </w:rPr>
        <w:t xml:space="preserve">A nice </w:t>
      </w:r>
      <w:r w:rsidR="001D59E6" w:rsidRPr="004F5B01">
        <w:rPr>
          <w:rStyle w:val="Captiontext"/>
          <w:bCs w:val="0"/>
        </w:rPr>
        <w:t>specimen</w:t>
      </w:r>
      <w:r w:rsidR="001D59E6" w:rsidRPr="00321DAE">
        <w:rPr>
          <w:rStyle w:val="Captiontext"/>
          <w:bCs w:val="0"/>
        </w:rPr>
        <w:t xml:space="preserve"> of Indo-Pacific sailfish</w:t>
      </w:r>
      <w:bookmarkEnd w:id="6"/>
      <w:bookmarkEnd w:id="7"/>
    </w:p>
    <w:p w14:paraId="2ABEF1B5" w14:textId="77777777" w:rsidR="007A2B9A" w:rsidRDefault="007A2B9A" w:rsidP="007A2B9A">
      <w:pPr>
        <w:pStyle w:val="Heading3"/>
      </w:pPr>
      <w:bookmarkStart w:id="8" w:name="_Toc56156275"/>
      <w:r>
        <w:t>Heading 3</w:t>
      </w:r>
      <w:bookmarkEnd w:id="8"/>
    </w:p>
    <w:p w14:paraId="7A4B6B3E" w14:textId="77777777" w:rsidR="007A2B9A" w:rsidRDefault="007A2B9A" w:rsidP="007A2B9A">
      <w:r>
        <w:t xml:space="preserve">Lorem ipsum </w:t>
      </w:r>
      <w:proofErr w:type="gramStart"/>
      <w:r>
        <w:t>sit</w:t>
      </w:r>
      <w:proofErr w:type="gramEnd"/>
      <w:r>
        <w:t xml:space="preserve">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amet</w:t>
      </w:r>
      <w:proofErr w:type="spellEnd"/>
      <w:r>
        <w:rPr>
          <w:rStyle w:val="FootnoteReference"/>
        </w:rPr>
        <w:footnoteReference w:id="1"/>
      </w:r>
    </w:p>
    <w:p w14:paraId="3A5E1618" w14:textId="77777777" w:rsidR="00321DAE" w:rsidRDefault="00321DAE" w:rsidP="00C432B2">
      <w:pPr>
        <w:pStyle w:val="Tablecaption"/>
      </w:pPr>
      <w:bookmarkStart w:id="9" w:name="_Toc56156139"/>
      <w:r w:rsidRPr="00C432B2">
        <w:rPr>
          <w:rStyle w:val="Captionlabel"/>
        </w:rPr>
        <w:t xml:space="preserve">Table </w:t>
      </w:r>
      <w:r w:rsidRPr="00C432B2">
        <w:rPr>
          <w:rStyle w:val="Captionlabel"/>
        </w:rPr>
        <w:fldChar w:fldCharType="begin"/>
      </w:r>
      <w:r w:rsidRPr="00C432B2">
        <w:rPr>
          <w:rStyle w:val="Captionlabel"/>
        </w:rPr>
        <w:instrText xml:space="preserve"> SEQ Table \* ARABIC </w:instrText>
      </w:r>
      <w:r w:rsidRPr="00C432B2">
        <w:rPr>
          <w:rStyle w:val="Captionlabel"/>
        </w:rPr>
        <w:fldChar w:fldCharType="separate"/>
      </w:r>
      <w:r w:rsidR="000F5ED0">
        <w:rPr>
          <w:rStyle w:val="Captionlabel"/>
          <w:noProof/>
        </w:rPr>
        <w:t>1</w:t>
      </w:r>
      <w:r w:rsidRPr="00C432B2">
        <w:rPr>
          <w:rStyle w:val="Captionlabel"/>
        </w:rPr>
        <w:fldChar w:fldCharType="end"/>
      </w:r>
      <w:r w:rsidR="00C432B2">
        <w:t xml:space="preserve"> </w:t>
      </w:r>
      <w:r w:rsidR="00C432B2" w:rsidRPr="00C432B2">
        <w:rPr>
          <w:rStyle w:val="Captiontext"/>
        </w:rPr>
        <w:t>A not so nice example of table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3"/>
        <w:gridCol w:w="3493"/>
        <w:gridCol w:w="3494"/>
      </w:tblGrid>
      <w:tr w:rsidR="00321DAE" w14:paraId="68EE1B13" w14:textId="77777777" w:rsidTr="00321DAE">
        <w:tc>
          <w:tcPr>
            <w:tcW w:w="3493" w:type="dxa"/>
          </w:tcPr>
          <w:p w14:paraId="46827833" w14:textId="77777777" w:rsidR="00321DAE" w:rsidRPr="00321DAE" w:rsidRDefault="00321DAE" w:rsidP="007A2B9A">
            <w:pPr>
              <w:rPr>
                <w:b/>
                <w:bCs/>
              </w:rPr>
            </w:pPr>
            <w:r>
              <w:rPr>
                <w:b/>
                <w:bCs/>
              </w:rPr>
              <w:t>LOREM</w:t>
            </w:r>
          </w:p>
        </w:tc>
        <w:tc>
          <w:tcPr>
            <w:tcW w:w="3493" w:type="dxa"/>
          </w:tcPr>
          <w:p w14:paraId="164A226F" w14:textId="77777777" w:rsidR="00321DAE" w:rsidRPr="00321DAE" w:rsidRDefault="00321DAE" w:rsidP="007A2B9A">
            <w:pPr>
              <w:rPr>
                <w:b/>
                <w:bCs/>
              </w:rPr>
            </w:pPr>
            <w:r w:rsidRPr="00321DAE">
              <w:rPr>
                <w:b/>
                <w:bCs/>
              </w:rPr>
              <w:t>IPSUM</w:t>
            </w:r>
          </w:p>
        </w:tc>
        <w:tc>
          <w:tcPr>
            <w:tcW w:w="3494" w:type="dxa"/>
          </w:tcPr>
          <w:p w14:paraId="3517B100" w14:textId="77777777" w:rsidR="00321DAE" w:rsidRPr="00321DAE" w:rsidRDefault="00321DAE" w:rsidP="007A2B9A">
            <w:pPr>
              <w:rPr>
                <w:b/>
                <w:bCs/>
              </w:rPr>
            </w:pPr>
            <w:r w:rsidRPr="00321DAE">
              <w:rPr>
                <w:b/>
                <w:bCs/>
              </w:rPr>
              <w:t>SIT</w:t>
            </w:r>
          </w:p>
        </w:tc>
      </w:tr>
      <w:tr w:rsidR="00321DAE" w14:paraId="7A1E704A" w14:textId="77777777" w:rsidTr="00321DAE">
        <w:tc>
          <w:tcPr>
            <w:tcW w:w="3493" w:type="dxa"/>
          </w:tcPr>
          <w:p w14:paraId="11918C16" w14:textId="77777777" w:rsidR="00321DAE" w:rsidRDefault="00321DAE" w:rsidP="007A2B9A">
            <w:r>
              <w:t>Lorem</w:t>
            </w:r>
          </w:p>
        </w:tc>
        <w:tc>
          <w:tcPr>
            <w:tcW w:w="3493" w:type="dxa"/>
          </w:tcPr>
          <w:p w14:paraId="17B7D5DA" w14:textId="77777777" w:rsidR="00321DAE" w:rsidRDefault="00321DAE" w:rsidP="007A2B9A">
            <w:r>
              <w:t>Ipsum</w:t>
            </w:r>
          </w:p>
        </w:tc>
        <w:tc>
          <w:tcPr>
            <w:tcW w:w="3494" w:type="dxa"/>
          </w:tcPr>
          <w:p w14:paraId="0293C5F8" w14:textId="77777777" w:rsidR="00321DAE" w:rsidRDefault="00321DAE" w:rsidP="007A2B9A">
            <w:r>
              <w:t>Sit</w:t>
            </w:r>
          </w:p>
        </w:tc>
      </w:tr>
    </w:tbl>
    <w:p w14:paraId="7CC6C5BC" w14:textId="77777777" w:rsidR="007A2B9A" w:rsidRPr="007A2B9A" w:rsidRDefault="007A2B9A" w:rsidP="007A2B9A">
      <w:pPr>
        <w:pStyle w:val="Heading4"/>
      </w:pPr>
      <w:r w:rsidRPr="007A2B9A">
        <w:t>Heading 4</w:t>
      </w:r>
    </w:p>
    <w:p w14:paraId="709CC1FE" w14:textId="77777777" w:rsidR="00905817" w:rsidRDefault="007A2B9A" w:rsidP="007A2B9A">
      <w:r>
        <w:t xml:space="preserve">Lorem ipsum </w:t>
      </w:r>
      <w:proofErr w:type="gramStart"/>
      <w:r>
        <w:t>sit</w:t>
      </w:r>
      <w:proofErr w:type="gramEnd"/>
      <w:r>
        <w:t xml:space="preserve">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amet</w:t>
      </w:r>
      <w:proofErr w:type="spellEnd"/>
      <w:r>
        <w:rPr>
          <w:rStyle w:val="FootnoteReference"/>
        </w:rPr>
        <w:footnoteReference w:id="2"/>
      </w:r>
    </w:p>
    <w:p w14:paraId="724A99CD" w14:textId="4B7625C1" w:rsidR="00770597" w:rsidRDefault="00770597" w:rsidP="00770597">
      <w:pPr>
        <w:pStyle w:val="Heading5"/>
      </w:pPr>
      <w:r>
        <w:t>Heading 5</w:t>
      </w:r>
    </w:p>
    <w:p w14:paraId="0E933CCD" w14:textId="5DE28A63" w:rsidR="00770597" w:rsidRPr="00770597" w:rsidRDefault="00770597" w:rsidP="00770597">
      <w:pPr>
        <w:rPr>
          <w:lang w:val="it-IT"/>
        </w:rPr>
      </w:pPr>
      <w:r w:rsidRPr="00770597">
        <w:rPr>
          <w:lang w:val="it-IT"/>
        </w:rPr>
        <w:t>Usque tandem</w:t>
      </w:r>
      <w:r>
        <w:rPr>
          <w:lang w:val="it-IT"/>
        </w:rPr>
        <w:t xml:space="preserve"> abutere</w:t>
      </w:r>
      <w:r w:rsidRPr="00770597">
        <w:rPr>
          <w:lang w:val="it-IT"/>
        </w:rPr>
        <w:t>, Catilina, patientia</w:t>
      </w:r>
      <w:r>
        <w:rPr>
          <w:lang w:val="it-IT"/>
        </w:rPr>
        <w:t xml:space="preserve"> </w:t>
      </w:r>
      <w:r w:rsidRPr="00770597">
        <w:rPr>
          <w:lang w:val="it-IT"/>
        </w:rPr>
        <w:t>nostra</w:t>
      </w:r>
      <w:r>
        <w:rPr>
          <w:lang w:val="it-IT"/>
        </w:rPr>
        <w:t>?</w:t>
      </w:r>
    </w:p>
    <w:p w14:paraId="48CB217D" w14:textId="1F82A6ED" w:rsidR="00905817" w:rsidRDefault="00905817" w:rsidP="00905817">
      <w:pPr>
        <w:pStyle w:val="Heading4"/>
      </w:pPr>
      <w:r>
        <w:t>Table of figures</w:t>
      </w:r>
    </w:p>
    <w:p w14:paraId="33D087C3" w14:textId="77777777" w:rsidR="00905817" w:rsidRDefault="00905817">
      <w:pPr>
        <w:pStyle w:val="TableofFigures"/>
        <w:tabs>
          <w:tab w:val="right" w:leader="dot" w:pos="10480"/>
        </w:tabs>
        <w:rPr>
          <w:rFonts w:eastAsiaTheme="minorEastAsia"/>
          <w:noProof/>
          <w:lang w:eastAsia="en-GB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56156213" w:history="1">
        <w:r w:rsidRPr="00C00DDB">
          <w:rPr>
            <w:rStyle w:val="Hyperlink"/>
            <w:bCs/>
            <w:noProof/>
          </w:rPr>
          <w:t>Figure 1</w:t>
        </w:r>
        <w:r w:rsidRPr="00C00DDB">
          <w:rPr>
            <w:rStyle w:val="Hyperlink"/>
            <w:noProof/>
          </w:rPr>
          <w:t xml:space="preserve"> A nice example of blue marlin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_Toc56156213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1F50507" w14:textId="77777777" w:rsidR="00905817" w:rsidRDefault="00905817">
      <w:pPr>
        <w:pStyle w:val="TableofFigures"/>
        <w:tabs>
          <w:tab w:val="right" w:leader="dot" w:pos="10480"/>
        </w:tabs>
        <w:rPr>
          <w:rFonts w:eastAsiaTheme="minorEastAsia"/>
          <w:noProof/>
          <w:lang w:eastAsia="en-GB"/>
        </w:rPr>
      </w:pPr>
      <w:hyperlink w:anchor="_Toc56156214" w:history="1">
        <w:r w:rsidRPr="00C00DDB">
          <w:rPr>
            <w:rStyle w:val="Hyperlink"/>
            <w:bCs/>
            <w:noProof/>
          </w:rPr>
          <w:t>Figure 2</w:t>
        </w:r>
        <w:r w:rsidRPr="00C00DDB">
          <w:rPr>
            <w:rStyle w:val="Hyperlink"/>
            <w:noProof/>
          </w:rPr>
          <w:t xml:space="preserve"> A nice specimen of Indo-Pacific sailfish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_Toc56156214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FCEB86F" w14:textId="63BA199E" w:rsidR="001A1B68" w:rsidRDefault="00905817" w:rsidP="007A2B9A">
      <w:r>
        <w:fldChar w:fldCharType="end"/>
      </w:r>
    </w:p>
    <w:p w14:paraId="7575ADB1" w14:textId="77777777" w:rsidR="001A1B68" w:rsidRDefault="001A1B68">
      <w:pPr>
        <w:jc w:val="left"/>
      </w:pPr>
      <w:r>
        <w:br w:type="page"/>
      </w:r>
    </w:p>
    <w:p w14:paraId="2ACBB3B6" w14:textId="77777777" w:rsidR="00905817" w:rsidRDefault="00905817" w:rsidP="001A1B68"/>
    <w:p w14:paraId="08863A77" w14:textId="77777777" w:rsidR="00905817" w:rsidRDefault="00905817" w:rsidP="00905817">
      <w:pPr>
        <w:pStyle w:val="Heading4"/>
      </w:pPr>
      <w:r>
        <w:t>Table of tables</w:t>
      </w:r>
    </w:p>
    <w:p w14:paraId="207DAD4A" w14:textId="77777777" w:rsidR="00905817" w:rsidRDefault="00905817">
      <w:pPr>
        <w:pStyle w:val="TableofFigures"/>
        <w:tabs>
          <w:tab w:val="right" w:leader="dot" w:pos="10480"/>
        </w:tabs>
        <w:rPr>
          <w:rFonts w:eastAsiaTheme="minorEastAsia"/>
          <w:noProof/>
          <w:lang w:eastAsia="en-GB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56156139" w:history="1">
        <w:r w:rsidRPr="00455671">
          <w:rPr>
            <w:rStyle w:val="Hyperlink"/>
            <w:b/>
            <w:noProof/>
          </w:rPr>
          <w:t>Table 1</w:t>
        </w:r>
        <w:r w:rsidRPr="00455671">
          <w:rPr>
            <w:rStyle w:val="Hyperlink"/>
            <w:noProof/>
          </w:rPr>
          <w:t xml:space="preserve"> </w:t>
        </w:r>
        <w:r w:rsidRPr="00455671">
          <w:rPr>
            <w:rStyle w:val="Hyperlink"/>
            <w:bCs/>
            <w:noProof/>
          </w:rPr>
          <w:t>A not so nice example of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_Toc56156139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06DC35B" w14:textId="77777777" w:rsidR="00905817" w:rsidRPr="00905817" w:rsidRDefault="00905817" w:rsidP="00905817">
      <w:r>
        <w:fldChar w:fldCharType="end"/>
      </w: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val="en-GB"/>
        </w:rPr>
        <w:id w:val="957451816"/>
        <w:docPartObj>
          <w:docPartGallery w:val="Table of Contents"/>
          <w:docPartUnique/>
        </w:docPartObj>
      </w:sdtPr>
      <w:sdtEndPr>
        <w:rPr>
          <w:rFonts w:ascii="Calibri" w:hAnsi="Calibri"/>
          <w:bCs/>
          <w:noProof/>
        </w:rPr>
      </w:sdtEndPr>
      <w:sdtContent>
        <w:p w14:paraId="5DEC3ADF" w14:textId="77777777" w:rsidR="00905817" w:rsidRDefault="00905817">
          <w:pPr>
            <w:pStyle w:val="TOCHeading"/>
          </w:pPr>
          <w:r>
            <w:t>Table of Contents</w:t>
          </w:r>
        </w:p>
        <w:p w14:paraId="4A9B5B6C" w14:textId="77777777" w:rsidR="00905817" w:rsidRDefault="00905817">
          <w:pPr>
            <w:pStyle w:val="TOC1"/>
            <w:tabs>
              <w:tab w:val="right" w:leader="dot" w:pos="1048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6156273" w:history="1">
            <w:r w:rsidRPr="00421DBD">
              <w:rPr>
                <w:rStyle w:val="Hyperlink"/>
                <w:noProof/>
              </w:rPr>
              <w:t>Heading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_Toc56156273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F12FA" w14:textId="77777777" w:rsidR="00905817" w:rsidRDefault="00905817">
          <w:pPr>
            <w:pStyle w:val="TOC2"/>
            <w:tabs>
              <w:tab w:val="right" w:leader="dot" w:pos="10480"/>
            </w:tabs>
            <w:rPr>
              <w:noProof/>
            </w:rPr>
          </w:pPr>
          <w:hyperlink w:anchor="_Toc56156274" w:history="1">
            <w:r w:rsidRPr="00421DBD">
              <w:rPr>
                <w:rStyle w:val="Hyperlink"/>
                <w:noProof/>
              </w:rPr>
              <w:t>Heading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_Toc56156274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7EB5E" w14:textId="77777777" w:rsidR="00905817" w:rsidRDefault="00905817">
          <w:pPr>
            <w:pStyle w:val="TOC3"/>
            <w:tabs>
              <w:tab w:val="right" w:leader="dot" w:pos="10480"/>
            </w:tabs>
            <w:rPr>
              <w:noProof/>
            </w:rPr>
          </w:pPr>
          <w:hyperlink w:anchor="_Toc56156275" w:history="1">
            <w:r w:rsidRPr="00421DBD">
              <w:rPr>
                <w:rStyle w:val="Hyperlink"/>
                <w:noProof/>
              </w:rPr>
              <w:t>Heading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_Toc56156275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D5A3A" w14:textId="77777777" w:rsidR="00905817" w:rsidRDefault="00905817">
          <w:pPr>
            <w:pStyle w:val="TOC1"/>
            <w:tabs>
              <w:tab w:val="right" w:leader="dot" w:pos="10480"/>
            </w:tabs>
            <w:rPr>
              <w:noProof/>
            </w:rPr>
          </w:pPr>
          <w:hyperlink w:anchor="_Toc56156276" w:history="1">
            <w:r w:rsidRPr="00421DBD">
              <w:rPr>
                <w:rStyle w:val="Hyperlink"/>
                <w:noProof/>
              </w:rPr>
              <w:t>Page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_Toc56156276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B3E42" w14:textId="77777777" w:rsidR="00905817" w:rsidRDefault="00905817">
          <w:pPr>
            <w:pStyle w:val="TOC2"/>
            <w:tabs>
              <w:tab w:val="right" w:leader="dot" w:pos="10480"/>
            </w:tabs>
            <w:rPr>
              <w:noProof/>
            </w:rPr>
          </w:pPr>
          <w:hyperlink w:anchor="_Toc56156277" w:history="1">
            <w:r w:rsidRPr="00421DBD">
              <w:rPr>
                <w:rStyle w:val="Hyperlink"/>
                <w:noProof/>
              </w:rPr>
              <w:t>Heading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_Toc56156277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045FE" w14:textId="77777777" w:rsidR="00905817" w:rsidRDefault="00905817">
          <w:pPr>
            <w:pStyle w:val="TOC3"/>
            <w:tabs>
              <w:tab w:val="right" w:leader="dot" w:pos="10480"/>
            </w:tabs>
            <w:rPr>
              <w:noProof/>
            </w:rPr>
          </w:pPr>
          <w:hyperlink w:anchor="_Toc56156278" w:history="1">
            <w:r w:rsidRPr="00421DBD">
              <w:rPr>
                <w:rStyle w:val="Hyperlink"/>
                <w:noProof/>
              </w:rPr>
              <w:t>Heading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_Toc56156278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9D6D9" w14:textId="77777777" w:rsidR="00905817" w:rsidRDefault="00905817">
          <w:r>
            <w:rPr>
              <w:b/>
              <w:bCs/>
              <w:noProof/>
            </w:rPr>
            <w:fldChar w:fldCharType="end"/>
          </w:r>
        </w:p>
      </w:sdtContent>
    </w:sdt>
    <w:p w14:paraId="258417CD" w14:textId="77777777" w:rsidR="007A2B9A" w:rsidRDefault="007A2B9A" w:rsidP="00CF5B18">
      <w:pPr>
        <w:pStyle w:val="Heading1"/>
      </w:pPr>
      <w:r>
        <w:br w:type="page"/>
      </w:r>
      <w:bookmarkStart w:id="10" w:name="_Toc56156276"/>
      <w:r w:rsidR="00CF5B18">
        <w:lastRenderedPageBreak/>
        <w:t>Page 2</w:t>
      </w:r>
      <w:bookmarkEnd w:id="10"/>
    </w:p>
    <w:p w14:paraId="5791EC90" w14:textId="77777777" w:rsidR="00CF5B18" w:rsidRPr="00CF5B18" w:rsidRDefault="00CF5B18" w:rsidP="00CF5B18">
      <w:r>
        <w:t xml:space="preserve">Lorem ipsum </w:t>
      </w:r>
      <w:proofErr w:type="gramStart"/>
      <w:r>
        <w:t>sit</w:t>
      </w:r>
      <w:proofErr w:type="gramEnd"/>
      <w:r>
        <w:t xml:space="preserve">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amet</w:t>
      </w:r>
      <w:proofErr w:type="spellEnd"/>
    </w:p>
    <w:p w14:paraId="142D2908" w14:textId="77777777" w:rsidR="00CF5B18" w:rsidRDefault="00CF5B18" w:rsidP="00CF5B18">
      <w:pPr>
        <w:pStyle w:val="Heading2"/>
      </w:pPr>
      <w:bookmarkStart w:id="11" w:name="_Toc56156277"/>
      <w:r>
        <w:t>Heading 2</w:t>
      </w:r>
      <w:bookmarkEnd w:id="11"/>
    </w:p>
    <w:p w14:paraId="238BCDC8" w14:textId="77777777" w:rsidR="00CF5B18" w:rsidRPr="00CF5B18" w:rsidRDefault="00CF5B18" w:rsidP="00CF5B18">
      <w:r>
        <w:t xml:space="preserve">Lorem ipsum </w:t>
      </w:r>
      <w:proofErr w:type="gramStart"/>
      <w:r>
        <w:t>sit</w:t>
      </w:r>
      <w:proofErr w:type="gramEnd"/>
      <w:r>
        <w:t xml:space="preserve">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amet</w:t>
      </w:r>
      <w:proofErr w:type="spellEnd"/>
    </w:p>
    <w:p w14:paraId="45623C23" w14:textId="77777777" w:rsidR="00CF5B18" w:rsidRDefault="00CF5B18" w:rsidP="00CF5B18">
      <w:pPr>
        <w:pStyle w:val="Heading3"/>
      </w:pPr>
      <w:bookmarkStart w:id="12" w:name="_Toc56156278"/>
      <w:r>
        <w:t>Heading 3</w:t>
      </w:r>
      <w:bookmarkEnd w:id="12"/>
    </w:p>
    <w:p w14:paraId="64A9D352" w14:textId="77777777" w:rsidR="00CF5B18" w:rsidRPr="00CF5B18" w:rsidRDefault="00CF5B18" w:rsidP="00CF5B18">
      <w:r>
        <w:t xml:space="preserve">Lorem ipsum </w:t>
      </w:r>
      <w:proofErr w:type="gramStart"/>
      <w:r>
        <w:t>sit</w:t>
      </w:r>
      <w:proofErr w:type="gramEnd"/>
      <w:r>
        <w:t xml:space="preserve">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amet</w:t>
      </w:r>
      <w:proofErr w:type="spellEnd"/>
    </w:p>
    <w:p w14:paraId="621CCB00" w14:textId="77777777" w:rsidR="00CF5B18" w:rsidRDefault="00CF5B18" w:rsidP="00CF5B18">
      <w:pPr>
        <w:pStyle w:val="Heading4"/>
      </w:pPr>
      <w:r>
        <w:t>Heading 4</w:t>
      </w:r>
    </w:p>
    <w:p w14:paraId="05A4B384" w14:textId="77777777" w:rsidR="00CF5B18" w:rsidRPr="00CF5B18" w:rsidRDefault="00CF5B18" w:rsidP="00CF5B18">
      <w:r>
        <w:t xml:space="preserve">Lorem ipsum </w:t>
      </w:r>
      <w:proofErr w:type="gramStart"/>
      <w:r>
        <w:t>sit</w:t>
      </w:r>
      <w:proofErr w:type="gramEnd"/>
      <w:r>
        <w:t xml:space="preserve">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amet</w:t>
      </w:r>
      <w:proofErr w:type="spellEnd"/>
    </w:p>
    <w:sectPr w:rsidR="00CF5B18" w:rsidRPr="00CF5B18" w:rsidSect="00A3458C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206" w:right="707" w:bottom="709" w:left="709" w:header="283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4792E" w14:textId="77777777" w:rsidR="00093948" w:rsidRDefault="00093948" w:rsidP="007A2B9A">
      <w:r>
        <w:separator/>
      </w:r>
    </w:p>
  </w:endnote>
  <w:endnote w:type="continuationSeparator" w:id="0">
    <w:p w14:paraId="0432936F" w14:textId="77777777" w:rsidR="00093948" w:rsidRDefault="00093948" w:rsidP="007A2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98132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F2E30C" w14:textId="77777777" w:rsidR="007A2B9A" w:rsidRDefault="007A2B9A" w:rsidP="007A2B9A">
        <w:pPr>
          <w:pStyle w:val="Footer"/>
          <w:pBdr>
            <w:top w:val="single" w:sz="4" w:space="1" w:color="auto"/>
          </w:pBdr>
          <w:spacing w:before="240"/>
          <w:jc w:val="center"/>
        </w:pPr>
        <w:r>
          <w:t xml:space="preserve">Page </w:t>
        </w:r>
        <w:r w:rsidRPr="007A2B9A">
          <w:rPr>
            <w:b/>
            <w:bCs/>
          </w:rPr>
          <w:fldChar w:fldCharType="begin"/>
        </w:r>
        <w:r w:rsidRPr="007A2B9A">
          <w:rPr>
            <w:b/>
            <w:bCs/>
          </w:rPr>
          <w:instrText xml:space="preserve"> PAGE   \* MERGEFORMAT </w:instrText>
        </w:r>
        <w:r w:rsidRPr="007A2B9A">
          <w:rPr>
            <w:b/>
            <w:bCs/>
          </w:rPr>
          <w:fldChar w:fldCharType="separate"/>
        </w:r>
        <w:r w:rsidRPr="007A2B9A">
          <w:rPr>
            <w:b/>
            <w:bCs/>
            <w:noProof/>
          </w:rPr>
          <w:t>2</w:t>
        </w:r>
        <w:r w:rsidRPr="007A2B9A">
          <w:rPr>
            <w:b/>
            <w:bCs/>
            <w:noProof/>
          </w:rPr>
          <w:fldChar w:fldCharType="end"/>
        </w:r>
        <w:r w:rsidRPr="007A2B9A">
          <w:rPr>
            <w:b/>
            <w:bCs/>
            <w:noProof/>
          </w:rPr>
          <w:t xml:space="preserve"> </w:t>
        </w:r>
        <w:r>
          <w:rPr>
            <w:noProof/>
          </w:rPr>
          <w:t xml:space="preserve">of </w:t>
        </w:r>
        <w:r w:rsidRPr="007A2B9A">
          <w:rPr>
            <w:b/>
            <w:bCs/>
            <w:noProof/>
          </w:rPr>
          <w:fldChar w:fldCharType="begin"/>
        </w:r>
        <w:r w:rsidRPr="007A2B9A">
          <w:rPr>
            <w:b/>
            <w:bCs/>
            <w:noProof/>
          </w:rPr>
          <w:instrText xml:space="preserve"> NUMPAGES   \* MERGEFORMAT </w:instrText>
        </w:r>
        <w:r w:rsidRPr="007A2B9A">
          <w:rPr>
            <w:b/>
            <w:bCs/>
            <w:noProof/>
          </w:rPr>
          <w:fldChar w:fldCharType="separate"/>
        </w:r>
        <w:r w:rsidRPr="007A2B9A">
          <w:rPr>
            <w:b/>
            <w:bCs/>
            <w:noProof/>
          </w:rPr>
          <w:t>1</w:t>
        </w:r>
        <w:r w:rsidRPr="007A2B9A">
          <w:rPr>
            <w:b/>
            <w:bCs/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44639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13AF42" w14:textId="77777777" w:rsidR="00AB3CC8" w:rsidRDefault="00AB3CC8" w:rsidP="00AB3CC8">
        <w:pPr>
          <w:pStyle w:val="Footer"/>
          <w:pBdr>
            <w:top w:val="single" w:sz="4" w:space="1" w:color="auto"/>
          </w:pBdr>
          <w:spacing w:before="240"/>
          <w:jc w:val="center"/>
        </w:pPr>
        <w:r>
          <w:t xml:space="preserve">Page </w:t>
        </w:r>
        <w:r w:rsidRPr="007A2B9A">
          <w:rPr>
            <w:b/>
            <w:bCs/>
          </w:rPr>
          <w:fldChar w:fldCharType="begin"/>
        </w:r>
        <w:r w:rsidRPr="007A2B9A">
          <w:rPr>
            <w:b/>
            <w:bCs/>
          </w:rPr>
          <w:instrText xml:space="preserve"> PAGE   \* MERGEFORMAT </w:instrText>
        </w:r>
        <w:r w:rsidRPr="007A2B9A"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 w:rsidRPr="007A2B9A">
          <w:rPr>
            <w:b/>
            <w:bCs/>
            <w:noProof/>
          </w:rPr>
          <w:fldChar w:fldCharType="end"/>
        </w:r>
        <w:r w:rsidRPr="007A2B9A">
          <w:rPr>
            <w:b/>
            <w:bCs/>
            <w:noProof/>
          </w:rPr>
          <w:t xml:space="preserve"> </w:t>
        </w:r>
        <w:r>
          <w:rPr>
            <w:noProof/>
          </w:rPr>
          <w:t xml:space="preserve">of </w:t>
        </w:r>
        <w:r w:rsidRPr="007A2B9A">
          <w:rPr>
            <w:b/>
            <w:bCs/>
            <w:noProof/>
          </w:rPr>
          <w:fldChar w:fldCharType="begin"/>
        </w:r>
        <w:r w:rsidRPr="007A2B9A">
          <w:rPr>
            <w:b/>
            <w:bCs/>
            <w:noProof/>
          </w:rPr>
          <w:instrText xml:space="preserve"> NUMPAGES   \* MERGEFORMAT </w:instrText>
        </w:r>
        <w:r w:rsidRPr="007A2B9A">
          <w:rPr>
            <w:b/>
            <w:bCs/>
            <w:noProof/>
          </w:rPr>
          <w:fldChar w:fldCharType="separate"/>
        </w:r>
        <w:r>
          <w:rPr>
            <w:b/>
            <w:bCs/>
            <w:noProof/>
          </w:rPr>
          <w:t>2</w:t>
        </w:r>
        <w:r w:rsidRPr="007A2B9A">
          <w:rPr>
            <w:b/>
            <w:bCs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EADA3" w14:textId="77777777" w:rsidR="00093948" w:rsidRDefault="00093948" w:rsidP="007A2B9A">
      <w:r>
        <w:separator/>
      </w:r>
    </w:p>
  </w:footnote>
  <w:footnote w:type="continuationSeparator" w:id="0">
    <w:p w14:paraId="3A13EB17" w14:textId="77777777" w:rsidR="00093948" w:rsidRDefault="00093948" w:rsidP="007A2B9A">
      <w:r>
        <w:continuationSeparator/>
      </w:r>
    </w:p>
  </w:footnote>
  <w:footnote w:id="1">
    <w:p w14:paraId="165797AF" w14:textId="77777777" w:rsidR="007A2B9A" w:rsidRPr="00C662B6" w:rsidRDefault="007A2B9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C662B6">
        <w:t xml:space="preserve">Amet </w:t>
      </w:r>
      <w:proofErr w:type="spellStart"/>
      <w:r w:rsidRPr="00C662B6">
        <w:t>dolor</w:t>
      </w:r>
      <w:proofErr w:type="spellEnd"/>
      <w:r w:rsidRPr="00C662B6">
        <w:t xml:space="preserve"> </w:t>
      </w:r>
      <w:proofErr w:type="gramStart"/>
      <w:r w:rsidRPr="00C662B6">
        <w:t>sit</w:t>
      </w:r>
      <w:proofErr w:type="gramEnd"/>
      <w:r w:rsidRPr="00C662B6">
        <w:t xml:space="preserve"> ipsum lorem</w:t>
      </w:r>
    </w:p>
  </w:footnote>
  <w:footnote w:id="2">
    <w:p w14:paraId="3962CF2B" w14:textId="77777777" w:rsidR="007A2B9A" w:rsidRPr="00C662B6" w:rsidRDefault="007A2B9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C662B6">
        <w:t xml:space="preserve">Lorem ipsum </w:t>
      </w:r>
      <w:proofErr w:type="gramStart"/>
      <w:r w:rsidRPr="00C662B6">
        <w:t>sit</w:t>
      </w:r>
      <w:proofErr w:type="gramEnd"/>
      <w:r w:rsidRPr="00C662B6">
        <w:t xml:space="preserve"> </w:t>
      </w:r>
      <w:proofErr w:type="spellStart"/>
      <w:r w:rsidRPr="00C662B6">
        <w:t>dolor</w:t>
      </w:r>
      <w:proofErr w:type="spellEnd"/>
      <w:r w:rsidRPr="00C662B6">
        <w:t xml:space="preserve"> </w:t>
      </w:r>
      <w:proofErr w:type="spellStart"/>
      <w:r w:rsidRPr="00C662B6">
        <w:t>amet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538AA" w14:textId="7A436949" w:rsidR="002D36B2" w:rsidRPr="007A2B9A" w:rsidRDefault="003D4847" w:rsidP="002D36B2">
    <w:pPr>
      <w:pStyle w:val="Documentreference"/>
    </w:pPr>
    <w:r w:rsidRPr="007A2B9A">
      <w:t>IOTC-20</w:t>
    </w:r>
    <w:r>
      <w:t>2</w:t>
    </w:r>
    <w:r w:rsidR="007835A8">
      <w:t>5</w:t>
    </w:r>
    <w:r w:rsidRPr="007A2B9A">
      <w:t>-W</w:t>
    </w:r>
    <w:r>
      <w:t>PDCS</w:t>
    </w:r>
    <w:r w:rsidR="009B3E2F">
      <w:t>2</w:t>
    </w:r>
    <w:r w:rsidR="007835A8">
      <w:t>1</w:t>
    </w:r>
    <w:r w:rsidRPr="007A2B9A">
      <w:t>-</w:t>
    </w:r>
    <w:r w:rsidR="00463EC8">
      <w:t>08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3A1DD" w14:textId="2D1B6297" w:rsidR="007A2B9A" w:rsidRPr="007A2B9A" w:rsidRDefault="007A2B9A" w:rsidP="007A2B9A">
    <w:pPr>
      <w:pStyle w:val="Documentreference"/>
    </w:pPr>
    <w:r w:rsidRPr="007A2B9A">
      <w:drawing>
        <wp:inline distT="0" distB="0" distL="0" distR="0" wp14:anchorId="580A28D5" wp14:editId="18CD4833">
          <wp:extent cx="6569534" cy="647700"/>
          <wp:effectExtent l="0" t="0" r="3175" b="0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OTC Letterhe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69534" cy="647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7A2B9A">
      <w:t xml:space="preserve"> IOTC-20</w:t>
    </w:r>
    <w:r w:rsidR="0091094A">
      <w:t>2</w:t>
    </w:r>
    <w:r w:rsidR="007835A8">
      <w:t>5</w:t>
    </w:r>
    <w:r w:rsidRPr="007A2B9A">
      <w:t>-W</w:t>
    </w:r>
    <w:r w:rsidR="003D4847">
      <w:t>PDCS</w:t>
    </w:r>
    <w:r w:rsidR="009B3E2F">
      <w:t>2</w:t>
    </w:r>
    <w:r w:rsidR="007835A8">
      <w:t>1</w:t>
    </w:r>
    <w:r w:rsidRPr="007A2B9A">
      <w:t>-</w:t>
    </w:r>
    <w:r w:rsidR="00463EC8">
      <w:t>08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66CD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C30989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E56F4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2E83F6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FD452D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2F2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A2EA3D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D2EBC5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A4C4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AECEB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930EE2"/>
    <w:multiLevelType w:val="hybridMultilevel"/>
    <w:tmpl w:val="F37C92F8"/>
    <w:lvl w:ilvl="0" w:tplc="C3B0D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349800">
    <w:abstractNumId w:val="10"/>
  </w:num>
  <w:num w:numId="2" w16cid:durableId="2019312399">
    <w:abstractNumId w:val="9"/>
  </w:num>
  <w:num w:numId="3" w16cid:durableId="734858180">
    <w:abstractNumId w:val="7"/>
  </w:num>
  <w:num w:numId="4" w16cid:durableId="766465147">
    <w:abstractNumId w:val="6"/>
  </w:num>
  <w:num w:numId="5" w16cid:durableId="314188575">
    <w:abstractNumId w:val="5"/>
  </w:num>
  <w:num w:numId="6" w16cid:durableId="683479813">
    <w:abstractNumId w:val="4"/>
  </w:num>
  <w:num w:numId="7" w16cid:durableId="2144226902">
    <w:abstractNumId w:val="8"/>
  </w:num>
  <w:num w:numId="8" w16cid:durableId="487094686">
    <w:abstractNumId w:val="3"/>
  </w:num>
  <w:num w:numId="9" w16cid:durableId="1047490799">
    <w:abstractNumId w:val="2"/>
  </w:num>
  <w:num w:numId="10" w16cid:durableId="1908300201">
    <w:abstractNumId w:val="1"/>
  </w:num>
  <w:num w:numId="11" w16cid:durableId="124349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MwNTIxMLA0tzS2NDVV0lEKTi0uzszPAykwrAUAwAUHTiwAAAA="/>
  </w:docVars>
  <w:rsids>
    <w:rsidRoot w:val="000F5ED0"/>
    <w:rsid w:val="0002587B"/>
    <w:rsid w:val="0005261B"/>
    <w:rsid w:val="00064D53"/>
    <w:rsid w:val="00093948"/>
    <w:rsid w:val="000A4151"/>
    <w:rsid w:val="000F5ED0"/>
    <w:rsid w:val="00107AC9"/>
    <w:rsid w:val="00110149"/>
    <w:rsid w:val="00124D58"/>
    <w:rsid w:val="00170349"/>
    <w:rsid w:val="00181BA0"/>
    <w:rsid w:val="001A1B68"/>
    <w:rsid w:val="001D3586"/>
    <w:rsid w:val="001D59E6"/>
    <w:rsid w:val="00212706"/>
    <w:rsid w:val="0024231B"/>
    <w:rsid w:val="00246A9D"/>
    <w:rsid w:val="00254B1F"/>
    <w:rsid w:val="00294CDC"/>
    <w:rsid w:val="002D36B2"/>
    <w:rsid w:val="0031532C"/>
    <w:rsid w:val="00321DAE"/>
    <w:rsid w:val="0036581B"/>
    <w:rsid w:val="00397B06"/>
    <w:rsid w:val="003D4847"/>
    <w:rsid w:val="00400C07"/>
    <w:rsid w:val="00416A6A"/>
    <w:rsid w:val="00427522"/>
    <w:rsid w:val="00463EC8"/>
    <w:rsid w:val="00475F98"/>
    <w:rsid w:val="00486497"/>
    <w:rsid w:val="004C5C19"/>
    <w:rsid w:val="004D4C69"/>
    <w:rsid w:val="004F5B01"/>
    <w:rsid w:val="00551B7D"/>
    <w:rsid w:val="005A5644"/>
    <w:rsid w:val="005B0E37"/>
    <w:rsid w:val="005C3FB4"/>
    <w:rsid w:val="005E2F4D"/>
    <w:rsid w:val="0062628B"/>
    <w:rsid w:val="00654EE9"/>
    <w:rsid w:val="00663A63"/>
    <w:rsid w:val="0070507D"/>
    <w:rsid w:val="00740B6F"/>
    <w:rsid w:val="00753C57"/>
    <w:rsid w:val="00770597"/>
    <w:rsid w:val="007835A8"/>
    <w:rsid w:val="00783A0A"/>
    <w:rsid w:val="0078416A"/>
    <w:rsid w:val="007929CA"/>
    <w:rsid w:val="007A2B9A"/>
    <w:rsid w:val="007E217F"/>
    <w:rsid w:val="00806D49"/>
    <w:rsid w:val="00844F6A"/>
    <w:rsid w:val="00905817"/>
    <w:rsid w:val="0091094A"/>
    <w:rsid w:val="00961C5B"/>
    <w:rsid w:val="00973C74"/>
    <w:rsid w:val="009B3E2F"/>
    <w:rsid w:val="009B6A38"/>
    <w:rsid w:val="009D4A19"/>
    <w:rsid w:val="00A11D02"/>
    <w:rsid w:val="00A17061"/>
    <w:rsid w:val="00A3458C"/>
    <w:rsid w:val="00A360D5"/>
    <w:rsid w:val="00A75FA5"/>
    <w:rsid w:val="00A775C1"/>
    <w:rsid w:val="00A93B00"/>
    <w:rsid w:val="00AB3CC8"/>
    <w:rsid w:val="00AC5DA3"/>
    <w:rsid w:val="00AE4AA7"/>
    <w:rsid w:val="00AE6DCB"/>
    <w:rsid w:val="00BA582F"/>
    <w:rsid w:val="00BC4FD8"/>
    <w:rsid w:val="00C368E0"/>
    <w:rsid w:val="00C432B2"/>
    <w:rsid w:val="00C62D80"/>
    <w:rsid w:val="00C662B6"/>
    <w:rsid w:val="00C873B4"/>
    <w:rsid w:val="00CC202F"/>
    <w:rsid w:val="00CF0775"/>
    <w:rsid w:val="00CF5B18"/>
    <w:rsid w:val="00D232B6"/>
    <w:rsid w:val="00D73681"/>
    <w:rsid w:val="00DF1CE3"/>
    <w:rsid w:val="00DF645A"/>
    <w:rsid w:val="00E74973"/>
    <w:rsid w:val="00F2404E"/>
    <w:rsid w:val="00F33135"/>
    <w:rsid w:val="00F7589C"/>
    <w:rsid w:val="00FA3B7B"/>
    <w:rsid w:val="00FD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6E0F1E"/>
  <w15:chartTrackingRefBased/>
  <w15:docId w15:val="{AD08B9C0-0B3C-41B9-94D1-38A7C797F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2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81BA0"/>
    <w:pPr>
      <w:jc w:val="both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2"/>
    <w:qFormat/>
    <w:rsid w:val="007A2B9A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2"/>
    <w:qFormat/>
    <w:rsid w:val="00AB3CC8"/>
    <w:pPr>
      <w:keepNext/>
      <w:keepLines/>
      <w:spacing w:before="120" w:after="6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7A2B9A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2"/>
    <w:qFormat/>
    <w:rsid w:val="000526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bCs/>
      <w:iCs/>
      <w:sz w:val="24"/>
    </w:rPr>
  </w:style>
  <w:style w:type="paragraph" w:styleId="Heading5">
    <w:name w:val="heading 5"/>
    <w:basedOn w:val="Normal"/>
    <w:next w:val="Normal"/>
    <w:link w:val="Heading5Char"/>
    <w:uiPriority w:val="2"/>
    <w:unhideWhenUsed/>
    <w:qFormat/>
    <w:rsid w:val="0005261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2B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B9A"/>
  </w:style>
  <w:style w:type="paragraph" w:styleId="Footer">
    <w:name w:val="footer"/>
    <w:basedOn w:val="Normal"/>
    <w:link w:val="FooterChar"/>
    <w:uiPriority w:val="99"/>
    <w:unhideWhenUsed/>
    <w:qFormat/>
    <w:rsid w:val="007A2B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B9A"/>
  </w:style>
  <w:style w:type="paragraph" w:styleId="NoSpacing">
    <w:name w:val="No Spacing"/>
    <w:uiPriority w:val="1"/>
    <w:unhideWhenUsed/>
    <w:qFormat/>
    <w:rsid w:val="007A2B9A"/>
    <w:pPr>
      <w:spacing w:after="0" w:line="240" w:lineRule="auto"/>
      <w:jc w:val="both"/>
    </w:pPr>
  </w:style>
  <w:style w:type="character" w:customStyle="1" w:styleId="Heading1Char">
    <w:name w:val="Heading 1 Char"/>
    <w:basedOn w:val="DefaultParagraphFont"/>
    <w:link w:val="Heading1"/>
    <w:uiPriority w:val="2"/>
    <w:rsid w:val="00064D53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2"/>
    <w:rsid w:val="00064D53"/>
    <w:rPr>
      <w:rFonts w:ascii="Calibri" w:eastAsiaTheme="majorEastAsia" w:hAnsi="Calibr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064D53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rsid w:val="0005261B"/>
    <w:rPr>
      <w:rFonts w:asciiTheme="majorHAnsi" w:eastAsiaTheme="majorEastAsia" w:hAnsiTheme="majorHAnsi" w:cstheme="majorBidi"/>
      <w:b/>
      <w:bCs/>
      <w:iCs/>
      <w:sz w:val="24"/>
    </w:rPr>
  </w:style>
  <w:style w:type="paragraph" w:styleId="Title">
    <w:name w:val="Title"/>
    <w:basedOn w:val="Normal"/>
    <w:next w:val="Normal"/>
    <w:link w:val="TitleChar"/>
    <w:qFormat/>
    <w:rsid w:val="00D232B6"/>
    <w:pPr>
      <w:spacing w:before="240" w:after="240" w:line="240" w:lineRule="auto"/>
      <w:jc w:val="center"/>
    </w:pPr>
    <w:rPr>
      <w:rFonts w:eastAsiaTheme="majorEastAsia" w:cstheme="majorBidi"/>
      <w:b/>
      <w:caps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rsid w:val="00064D53"/>
    <w:rPr>
      <w:rFonts w:ascii="Calibri" w:eastAsiaTheme="majorEastAsia" w:hAnsi="Calibri" w:cstheme="majorBidi"/>
      <w:b/>
      <w:caps/>
      <w:spacing w:val="-10"/>
      <w:kern w:val="28"/>
      <w:sz w:val="3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B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B9A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C662B6"/>
    <w:pPr>
      <w:spacing w:after="200" w:line="240" w:lineRule="auto"/>
    </w:pPr>
    <w:rPr>
      <w:i/>
      <w:iCs/>
      <w:sz w:val="18"/>
      <w:szCs w:val="18"/>
    </w:rPr>
  </w:style>
  <w:style w:type="paragraph" w:customStyle="1" w:styleId="Documentreference">
    <w:name w:val="Document reference"/>
    <w:basedOn w:val="Normal"/>
    <w:link w:val="DocumentreferenceChar"/>
    <w:uiPriority w:val="1"/>
    <w:qFormat/>
    <w:rsid w:val="007A2B9A"/>
    <w:pPr>
      <w:pBdr>
        <w:bottom w:val="single" w:sz="4" w:space="1" w:color="auto"/>
      </w:pBdr>
      <w:jc w:val="right"/>
    </w:pPr>
    <w:rPr>
      <w:noProof/>
      <w:sz w:val="28"/>
      <w:szCs w:val="28"/>
      <w:lang w:eastAsia="en-GB"/>
    </w:rPr>
  </w:style>
  <w:style w:type="paragraph" w:customStyle="1" w:styleId="Authorandrevision">
    <w:name w:val="Author and revision"/>
    <w:basedOn w:val="Normal"/>
    <w:link w:val="AuthorandrevisionChar"/>
    <w:uiPriority w:val="1"/>
    <w:qFormat/>
    <w:rsid w:val="007A2B9A"/>
    <w:pPr>
      <w:pBdr>
        <w:bottom w:val="single" w:sz="4" w:space="1" w:color="auto"/>
      </w:pBdr>
      <w:jc w:val="right"/>
    </w:pPr>
    <w:rPr>
      <w:b/>
      <w:bCs/>
      <w:smallCaps/>
    </w:rPr>
  </w:style>
  <w:style w:type="character" w:customStyle="1" w:styleId="DocumentreferenceChar">
    <w:name w:val="Document reference Char"/>
    <w:basedOn w:val="DefaultParagraphFont"/>
    <w:link w:val="Documentreference"/>
    <w:uiPriority w:val="1"/>
    <w:rsid w:val="00064D53"/>
    <w:rPr>
      <w:noProof/>
      <w:sz w:val="28"/>
      <w:szCs w:val="28"/>
      <w:lang w:eastAsia="en-GB"/>
    </w:rPr>
  </w:style>
  <w:style w:type="paragraph" w:styleId="ListParagraph">
    <w:name w:val="List Paragraph"/>
    <w:basedOn w:val="Normal"/>
    <w:uiPriority w:val="34"/>
    <w:qFormat/>
    <w:rsid w:val="007A2B9A"/>
    <w:pPr>
      <w:ind w:left="720"/>
      <w:contextualSpacing/>
    </w:pPr>
  </w:style>
  <w:style w:type="character" w:customStyle="1" w:styleId="AuthorandrevisionChar">
    <w:name w:val="Author and revision Char"/>
    <w:basedOn w:val="DefaultParagraphFont"/>
    <w:link w:val="Authorandrevision"/>
    <w:uiPriority w:val="1"/>
    <w:rsid w:val="00064D53"/>
    <w:rPr>
      <w:b/>
      <w:bCs/>
      <w:smallCaps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sid w:val="007A2B9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A2B9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A2B9A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F645A"/>
    <w:rPr>
      <w:color w:val="0563C1" w:themeColor="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2"/>
    <w:rsid w:val="0005261B"/>
    <w:rPr>
      <w:rFonts w:asciiTheme="majorHAnsi" w:eastAsiaTheme="majorEastAsia" w:hAnsiTheme="majorHAnsi" w:cstheme="majorBidi"/>
    </w:rPr>
  </w:style>
  <w:style w:type="character" w:customStyle="1" w:styleId="Figure">
    <w:name w:val="Figure"/>
    <w:basedOn w:val="DefaultParagraphFont"/>
    <w:uiPriority w:val="5"/>
    <w:qFormat/>
    <w:rsid w:val="00CF5B18"/>
  </w:style>
  <w:style w:type="character" w:styleId="UnresolvedMention">
    <w:name w:val="Unresolved Mention"/>
    <w:basedOn w:val="DefaultParagraphFont"/>
    <w:uiPriority w:val="99"/>
    <w:semiHidden/>
    <w:unhideWhenUsed/>
    <w:rsid w:val="00DF645A"/>
    <w:rPr>
      <w:color w:val="605E5C"/>
      <w:shd w:val="clear" w:color="auto" w:fill="E1DFDD"/>
    </w:rPr>
  </w:style>
  <w:style w:type="character" w:customStyle="1" w:styleId="Captionlabel">
    <w:name w:val="Caption label"/>
    <w:basedOn w:val="DefaultParagraphFont"/>
    <w:uiPriority w:val="3"/>
    <w:qFormat/>
    <w:rsid w:val="005A5644"/>
    <w:rPr>
      <w:b/>
    </w:rPr>
  </w:style>
  <w:style w:type="character" w:customStyle="1" w:styleId="CaptionChar">
    <w:name w:val="Caption Char"/>
    <w:basedOn w:val="DefaultParagraphFont"/>
    <w:link w:val="Caption"/>
    <w:uiPriority w:val="35"/>
    <w:rsid w:val="00C662B6"/>
    <w:rPr>
      <w:rFonts w:ascii="Calibri" w:hAnsi="Calibri"/>
      <w:i/>
      <w:iCs/>
      <w:sz w:val="18"/>
      <w:szCs w:val="18"/>
    </w:rPr>
  </w:style>
  <w:style w:type="character" w:customStyle="1" w:styleId="Captiontext">
    <w:name w:val="Caption text"/>
    <w:basedOn w:val="DefaultParagraphFont"/>
    <w:uiPriority w:val="3"/>
    <w:qFormat/>
    <w:rsid w:val="00321DAE"/>
    <w:rPr>
      <w:bCs/>
    </w:rPr>
  </w:style>
  <w:style w:type="table" w:styleId="TableGrid">
    <w:name w:val="Table Grid"/>
    <w:basedOn w:val="TableNormal"/>
    <w:uiPriority w:val="39"/>
    <w:rsid w:val="00321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aption">
    <w:name w:val="Table caption"/>
    <w:basedOn w:val="Normal"/>
    <w:link w:val="TablecaptionChar"/>
    <w:uiPriority w:val="4"/>
    <w:qFormat/>
    <w:rsid w:val="00A11D02"/>
    <w:pPr>
      <w:spacing w:before="200" w:after="0"/>
    </w:pPr>
    <w:rPr>
      <w:sz w:val="18"/>
    </w:rPr>
  </w:style>
  <w:style w:type="paragraph" w:styleId="TableofFigures">
    <w:name w:val="table of figures"/>
    <w:basedOn w:val="Normal"/>
    <w:next w:val="Normal"/>
    <w:uiPriority w:val="99"/>
    <w:unhideWhenUsed/>
    <w:rsid w:val="00905817"/>
    <w:pPr>
      <w:spacing w:after="0"/>
    </w:pPr>
  </w:style>
  <w:style w:type="character" w:customStyle="1" w:styleId="TablecaptionChar">
    <w:name w:val="Table caption Char"/>
    <w:basedOn w:val="DefaultParagraphFont"/>
    <w:link w:val="Tablecaption"/>
    <w:uiPriority w:val="4"/>
    <w:rsid w:val="00A11D02"/>
    <w:rPr>
      <w:rFonts w:ascii="Calibri" w:hAnsi="Calibri"/>
      <w:sz w:val="18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294CDC"/>
    <w:pPr>
      <w:jc w:val="left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0581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581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05817"/>
    <w:pPr>
      <w:spacing w:after="100"/>
      <w:ind w:left="440"/>
    </w:pPr>
  </w:style>
  <w:style w:type="paragraph" w:customStyle="1" w:styleId="ImageCaption">
    <w:name w:val="Image Caption"/>
    <w:basedOn w:val="Caption"/>
    <w:uiPriority w:val="1"/>
    <w:qFormat/>
    <w:rsid w:val="004F5B01"/>
    <w:rPr>
      <w:i w:val="0"/>
    </w:rPr>
  </w:style>
  <w:style w:type="paragraph" w:customStyle="1" w:styleId="TableCaption0">
    <w:name w:val="Table Caption"/>
    <w:basedOn w:val="Caption"/>
    <w:uiPriority w:val="1"/>
    <w:qFormat/>
    <w:rsid w:val="004F5B01"/>
    <w:rPr>
      <w:i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psum.com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tif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tif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chassot\OneDrive%20-%20Food%20and%20Agriculture%20Organization\IOTC\science\meetings\2021\WPEB\DataPaper\codes\IOTC_WP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3322B4-E3A4-40E8-97A7-1C1483B5D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IOTC_WP_template.dotx</Template>
  <TotalTime>1</TotalTime>
  <Pages>4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Chassot</dc:creator>
  <cp:keywords/>
  <dc:description/>
  <cp:lastModifiedBy>Pierre, Lucia (NFITD)</cp:lastModifiedBy>
  <cp:revision>4</cp:revision>
  <dcterms:created xsi:type="dcterms:W3CDTF">2025-11-12T02:06:00Z</dcterms:created>
  <dcterms:modified xsi:type="dcterms:W3CDTF">2025-11-20T07:59:00Z</dcterms:modified>
</cp:coreProperties>
</file>